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B41592" w14:textId="10975748" w:rsidR="00D85159" w:rsidRPr="00D64F0E" w:rsidRDefault="00D85159" w:rsidP="00DA6C7B">
      <w:pPr>
        <w:rPr>
          <w:rFonts w:asciiTheme="majorHAnsi" w:hAnsiTheme="majorHAnsi" w:cstheme="majorHAnsi"/>
          <w:b/>
          <w:sz w:val="32"/>
        </w:rPr>
      </w:pPr>
      <w:r>
        <w:rPr>
          <w:rFonts w:asciiTheme="majorHAnsi" w:hAnsiTheme="majorHAnsi" w:cstheme="majorHAnsi"/>
          <w:b/>
          <w:sz w:val="32"/>
        </w:rPr>
        <w:t>Ejercicios</w:t>
      </w:r>
      <w:r w:rsidRPr="00D85159">
        <w:rPr>
          <w:rFonts w:asciiTheme="majorHAnsi" w:hAnsiTheme="majorHAnsi" w:cstheme="majorHAnsi"/>
          <w:b/>
          <w:sz w:val="32"/>
        </w:rPr>
        <w:t xml:space="preserve"> </w:t>
      </w:r>
      <w:proofErr w:type="spellStart"/>
      <w:r w:rsidR="00B75F14">
        <w:rPr>
          <w:rFonts w:asciiTheme="majorHAnsi" w:hAnsiTheme="majorHAnsi" w:cstheme="majorHAnsi"/>
          <w:b/>
          <w:sz w:val="32"/>
        </w:rPr>
        <w:t>Bootstrap</w:t>
      </w:r>
      <w:proofErr w:type="spellEnd"/>
      <w:r w:rsidR="00B75F14">
        <w:rPr>
          <w:rFonts w:asciiTheme="majorHAnsi" w:hAnsiTheme="majorHAnsi" w:cstheme="majorHAnsi"/>
          <w:b/>
          <w:sz w:val="32"/>
        </w:rPr>
        <w:t xml:space="preserve"> 1</w:t>
      </w:r>
    </w:p>
    <w:p w14:paraId="08C08639" w14:textId="7722C491" w:rsidR="004279FE" w:rsidRDefault="00B75F14" w:rsidP="00B75F14">
      <w:pPr>
        <w:pStyle w:val="Prrafodelista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Cread una nueva plantilla base para </w:t>
      </w:r>
      <w:r w:rsidR="001F0665">
        <w:rPr>
          <w:rFonts w:ascii="Calibri" w:hAnsi="Calibri" w:cs="Calibri"/>
        </w:rPr>
        <w:t>vuestra</w:t>
      </w:r>
      <w:r>
        <w:rPr>
          <w:rFonts w:ascii="Calibri" w:hAnsi="Calibri" w:cs="Calibri"/>
        </w:rPr>
        <w:t xml:space="preserve"> página web, esta deberá incluir:</w:t>
      </w:r>
    </w:p>
    <w:p w14:paraId="743111F4" w14:textId="633A2247" w:rsidR="00B75F14" w:rsidRDefault="00B75F14" w:rsidP="00B75F14">
      <w:pPr>
        <w:pStyle w:val="Prrafodelista"/>
        <w:ind w:left="1440"/>
        <w:jc w:val="both"/>
        <w:rPr>
          <w:rFonts w:ascii="Calibri" w:hAnsi="Calibri" w:cs="Calibri"/>
        </w:rPr>
      </w:pPr>
    </w:p>
    <w:p w14:paraId="5916645D" w14:textId="48495924" w:rsidR="00B75F14" w:rsidRDefault="00B75F14" w:rsidP="00B75F14">
      <w:pPr>
        <w:pStyle w:val="Prrafodelista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Una barra de navegación </w:t>
      </w:r>
      <w:r>
        <w:rPr>
          <w:rFonts w:ascii="Calibri" w:hAnsi="Calibri" w:cs="Calibri"/>
          <w:b/>
        </w:rPr>
        <w:t>fija</w:t>
      </w:r>
      <w:r>
        <w:rPr>
          <w:rFonts w:ascii="Calibri" w:hAnsi="Calibri" w:cs="Calibri"/>
        </w:rPr>
        <w:t xml:space="preserve"> en la parte superior (no se moverá al hacer </w:t>
      </w:r>
      <w:proofErr w:type="spellStart"/>
      <w:r>
        <w:rPr>
          <w:rFonts w:ascii="Calibri" w:hAnsi="Calibri" w:cs="Calibri"/>
        </w:rPr>
        <w:t>scroll</w:t>
      </w:r>
      <w:proofErr w:type="spellEnd"/>
      <w:r>
        <w:rPr>
          <w:rFonts w:ascii="Calibri" w:hAnsi="Calibri" w:cs="Calibri"/>
        </w:rPr>
        <w:t xml:space="preserve">), con un estilo personalizado (no el estándar de </w:t>
      </w:r>
      <w:proofErr w:type="spellStart"/>
      <w:r>
        <w:rPr>
          <w:rFonts w:ascii="Calibri" w:hAnsi="Calibri" w:cs="Calibri"/>
        </w:rPr>
        <w:t>Bootstrap</w:t>
      </w:r>
      <w:proofErr w:type="spellEnd"/>
      <w:r>
        <w:rPr>
          <w:rFonts w:ascii="Calibri" w:hAnsi="Calibri" w:cs="Calibri"/>
        </w:rPr>
        <w:t>) y ítems tanto en la parte izquierda como la derecha. Además, incluirá también un campo de búsqueda.</w:t>
      </w:r>
    </w:p>
    <w:p w14:paraId="3658C3CE" w14:textId="5E38BA90" w:rsidR="00945623" w:rsidRDefault="00945623" w:rsidP="00945623">
      <w:pPr>
        <w:pStyle w:val="Prrafodelista"/>
        <w:ind w:left="1440"/>
        <w:jc w:val="both"/>
        <w:rPr>
          <w:rFonts w:ascii="Calibri" w:hAnsi="Calibri" w:cs="Calibri"/>
        </w:rPr>
      </w:pPr>
    </w:p>
    <w:p w14:paraId="3481F7B5" w14:textId="04952375" w:rsidR="00945623" w:rsidRPr="00B75F14" w:rsidRDefault="00945623" w:rsidP="00B75F14">
      <w:pPr>
        <w:pStyle w:val="Prrafodelista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La barra de navegación debe </w:t>
      </w:r>
      <w:r>
        <w:rPr>
          <w:rFonts w:ascii="Calibri" w:hAnsi="Calibri" w:cs="Calibri"/>
          <w:b/>
        </w:rPr>
        <w:t xml:space="preserve">colapsarse </w:t>
      </w:r>
      <w:r>
        <w:rPr>
          <w:rFonts w:ascii="Calibri" w:hAnsi="Calibri" w:cs="Calibri"/>
        </w:rPr>
        <w:t>al reducir el navegador, y quedar en formato desplegable.</w:t>
      </w:r>
    </w:p>
    <w:p w14:paraId="4B151754" w14:textId="77777777" w:rsidR="00B75F14" w:rsidRDefault="00B75F14" w:rsidP="00B75F14">
      <w:pPr>
        <w:pStyle w:val="Prrafodelista"/>
        <w:ind w:left="1440"/>
        <w:jc w:val="both"/>
        <w:rPr>
          <w:rFonts w:ascii="Calibri" w:hAnsi="Calibri" w:cs="Calibri"/>
        </w:rPr>
      </w:pPr>
    </w:p>
    <w:p w14:paraId="19CE97F7" w14:textId="0D0C56E8" w:rsidR="00E10895" w:rsidRPr="00E10895" w:rsidRDefault="0001362F" w:rsidP="00E10895">
      <w:pPr>
        <w:pStyle w:val="Prrafodelista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El contenido estará separado en dos columnas de 75/25% en pantallas grandes, 50/50% en pequeñas y apiladas en muy pequeñas. </w:t>
      </w:r>
    </w:p>
    <w:p w14:paraId="3EBDFE39" w14:textId="77777777" w:rsidR="00E10895" w:rsidRPr="00E10895" w:rsidRDefault="00E10895" w:rsidP="00E10895">
      <w:pPr>
        <w:pStyle w:val="Prrafodelista"/>
        <w:ind w:left="1440"/>
        <w:jc w:val="both"/>
        <w:rPr>
          <w:rFonts w:ascii="Calibri" w:hAnsi="Calibri" w:cs="Calibri"/>
        </w:rPr>
      </w:pPr>
    </w:p>
    <w:p w14:paraId="3343B43E" w14:textId="487D9150" w:rsidR="00E10895" w:rsidRPr="00E10895" w:rsidRDefault="0001362F" w:rsidP="00E10895">
      <w:pPr>
        <w:pStyle w:val="Prrafodelista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La columna de la izquierda </w:t>
      </w:r>
      <w:r w:rsidR="00533527">
        <w:rPr>
          <w:rFonts w:ascii="Calibri" w:hAnsi="Calibri" w:cs="Calibri"/>
        </w:rPr>
        <w:t>mostrará un listado de artículos/noticias.</w:t>
      </w:r>
      <w:r w:rsidR="00E10895">
        <w:rPr>
          <w:rFonts w:ascii="Calibri" w:hAnsi="Calibri" w:cs="Calibri"/>
        </w:rPr>
        <w:t xml:space="preserve"> Al final de cada uno habrá un listado de “</w:t>
      </w:r>
      <w:proofErr w:type="spellStart"/>
      <w:r w:rsidR="00E10895">
        <w:rPr>
          <w:rFonts w:ascii="Calibri" w:hAnsi="Calibri" w:cs="Calibri"/>
        </w:rPr>
        <w:t>tags</w:t>
      </w:r>
      <w:proofErr w:type="spellEnd"/>
      <w:r w:rsidR="00E10895">
        <w:rPr>
          <w:rFonts w:ascii="Calibri" w:hAnsi="Calibri" w:cs="Calibri"/>
        </w:rPr>
        <w:t xml:space="preserve">” o etiquetas vinculadas a la noticia (puede ser inventado). </w:t>
      </w:r>
    </w:p>
    <w:p w14:paraId="7E378705" w14:textId="77777777" w:rsidR="00E10895" w:rsidRPr="00E10895" w:rsidRDefault="00E10895" w:rsidP="00E10895">
      <w:pPr>
        <w:pStyle w:val="Prrafodelista"/>
        <w:ind w:left="1440"/>
        <w:jc w:val="both"/>
        <w:rPr>
          <w:rFonts w:ascii="Calibri" w:hAnsi="Calibri" w:cs="Calibri"/>
        </w:rPr>
      </w:pPr>
    </w:p>
    <w:p w14:paraId="3C14E1E1" w14:textId="391125B0" w:rsidR="00E10895" w:rsidRPr="00533527" w:rsidRDefault="00E10895" w:rsidP="00533527">
      <w:pPr>
        <w:pStyle w:val="Prrafodelista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Al final del listado de noticias habrá un ítem de paginación, para contemplar el caso de que el listado sea más amplio.</w:t>
      </w:r>
    </w:p>
    <w:p w14:paraId="53913546" w14:textId="77777777" w:rsidR="00533527" w:rsidRPr="00533527" w:rsidRDefault="00533527" w:rsidP="00533527">
      <w:pPr>
        <w:pStyle w:val="Prrafodelista"/>
        <w:ind w:left="1440"/>
        <w:jc w:val="both"/>
        <w:rPr>
          <w:rFonts w:ascii="Calibri" w:hAnsi="Calibri" w:cs="Calibri"/>
        </w:rPr>
      </w:pPr>
    </w:p>
    <w:p w14:paraId="5F819000" w14:textId="14501959" w:rsidR="00E10895" w:rsidRPr="00E10895" w:rsidRDefault="00533527" w:rsidP="00E10895">
      <w:pPr>
        <w:pStyle w:val="Prrafodelista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La columna de la derecha mostrará un listado de </w:t>
      </w:r>
      <w:r w:rsidR="00E10895">
        <w:rPr>
          <w:rFonts w:ascii="Calibri" w:hAnsi="Calibri" w:cs="Calibri"/>
        </w:rPr>
        <w:t>ítems a modo de notificaciones. En la captura se ve más clara la idea.</w:t>
      </w:r>
      <w:r w:rsidR="00932271">
        <w:rPr>
          <w:rFonts w:ascii="Calibri" w:hAnsi="Calibri" w:cs="Calibri"/>
        </w:rPr>
        <w:t xml:space="preserve"> (datos inventados)</w:t>
      </w:r>
    </w:p>
    <w:p w14:paraId="785B3EB5" w14:textId="77777777" w:rsidR="00E10895" w:rsidRPr="00E10895" w:rsidRDefault="00E10895" w:rsidP="00E10895">
      <w:pPr>
        <w:pStyle w:val="Prrafodelista"/>
        <w:ind w:left="1440"/>
        <w:jc w:val="both"/>
        <w:rPr>
          <w:rFonts w:ascii="Calibri" w:hAnsi="Calibri" w:cs="Calibri"/>
        </w:rPr>
      </w:pPr>
    </w:p>
    <w:p w14:paraId="7157A788" w14:textId="5D20EC3B" w:rsidR="00E10895" w:rsidRDefault="00E10895" w:rsidP="00E10895">
      <w:pPr>
        <w:pStyle w:val="Prrafodelista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Debajo de ese listado, una serie de imágenes a modo de SPAM. </w:t>
      </w:r>
    </w:p>
    <w:p w14:paraId="2BC6E2EE" w14:textId="5F612BF1" w:rsidR="00E10895" w:rsidRPr="00E10895" w:rsidRDefault="00E10895" w:rsidP="00E10895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8077E44" wp14:editId="5A781C01">
            <wp:extent cx="4195200" cy="38870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215" cy="388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37045" w14:textId="6D7BE569" w:rsidR="00E10895" w:rsidRPr="00E10895" w:rsidRDefault="003915B0" w:rsidP="00E10895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  <w:lang w:val="es-ES" w:eastAsia="es-ES"/>
        </w:rPr>
        <w:lastRenderedPageBreak/>
        <w:drawing>
          <wp:anchor distT="0" distB="0" distL="114300" distR="114300" simplePos="0" relativeHeight="251658240" behindDoc="0" locked="0" layoutInCell="1" allowOverlap="1" wp14:anchorId="38D226FE" wp14:editId="0248BB64">
            <wp:simplePos x="0" y="0"/>
            <wp:positionH relativeFrom="column">
              <wp:posOffset>3429000</wp:posOffset>
            </wp:positionH>
            <wp:positionV relativeFrom="paragraph">
              <wp:posOffset>0</wp:posOffset>
            </wp:positionV>
            <wp:extent cx="1831340" cy="3628390"/>
            <wp:effectExtent l="0" t="0" r="0" b="381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4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F0E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D2135B4" wp14:editId="451CF0A5">
            <wp:extent cx="2974803" cy="3655383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856" cy="365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7EA8" w14:textId="31843B40" w:rsidR="00082020" w:rsidRDefault="004279FE" w:rsidP="004279FE">
      <w:pPr>
        <w:pStyle w:val="Prrafodelista"/>
        <w:jc w:val="both"/>
        <w:rPr>
          <w:rFonts w:ascii="Calibri" w:hAnsi="Calibri" w:cs="Calibri"/>
        </w:rPr>
      </w:pPr>
      <w:r w:rsidRPr="004279FE">
        <w:rPr>
          <w:rFonts w:ascii="Calibri" w:hAnsi="Calibri" w:cs="Calibri"/>
        </w:rPr>
        <w:t xml:space="preserve"> </w:t>
      </w:r>
    </w:p>
    <w:p w14:paraId="620B25DF" w14:textId="70F47886" w:rsidR="00AC5977" w:rsidRDefault="004279FE" w:rsidP="00945623">
      <w:pPr>
        <w:pStyle w:val="Prrafodelista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</w:t>
      </w:r>
      <w:r w:rsidR="00945623">
        <w:rPr>
          <w:rFonts w:ascii="Calibri" w:hAnsi="Calibri" w:cs="Calibri"/>
        </w:rPr>
        <w:t xml:space="preserve">la identificación de usuarios, deberéis crear un formulario de </w:t>
      </w:r>
      <w:proofErr w:type="spellStart"/>
      <w:r w:rsidR="00945623">
        <w:rPr>
          <w:rFonts w:ascii="Calibri" w:hAnsi="Calibri" w:cs="Calibri"/>
        </w:rPr>
        <w:t>login</w:t>
      </w:r>
      <w:proofErr w:type="spellEnd"/>
      <w:r w:rsidR="00945623">
        <w:rPr>
          <w:rFonts w:ascii="Calibri" w:hAnsi="Calibri" w:cs="Calibri"/>
        </w:rPr>
        <w:t xml:space="preserve"> </w:t>
      </w:r>
      <w:r w:rsidR="00945623">
        <w:rPr>
          <w:rFonts w:ascii="Calibri" w:hAnsi="Calibri" w:cs="Calibri"/>
          <w:b/>
        </w:rPr>
        <w:t>que se abra utilizando un “modal”, o mensaje emergente</w:t>
      </w:r>
      <w:r w:rsidR="00673C76">
        <w:rPr>
          <w:rFonts w:ascii="Calibri" w:hAnsi="Calibri" w:cs="Calibri"/>
        </w:rPr>
        <w:t xml:space="preserve">. En caso de dejar alguno de los campos en blanco, lo comprobaremos por </w:t>
      </w:r>
      <w:proofErr w:type="spellStart"/>
      <w:r w:rsidR="00673C76">
        <w:rPr>
          <w:rFonts w:ascii="Calibri" w:hAnsi="Calibri" w:cs="Calibri"/>
        </w:rPr>
        <w:t>Javascript</w:t>
      </w:r>
      <w:proofErr w:type="spellEnd"/>
      <w:r w:rsidR="00673C76">
        <w:rPr>
          <w:rFonts w:ascii="Calibri" w:hAnsi="Calibri" w:cs="Calibri"/>
        </w:rPr>
        <w:t xml:space="preserve"> y </w:t>
      </w:r>
      <w:r w:rsidR="00673C76">
        <w:rPr>
          <w:rFonts w:ascii="Calibri" w:hAnsi="Calibri" w:cs="Calibri"/>
          <w:b/>
        </w:rPr>
        <w:t xml:space="preserve">mostraremos una alerta de </w:t>
      </w:r>
      <w:proofErr w:type="spellStart"/>
      <w:r w:rsidR="00673C76">
        <w:rPr>
          <w:rFonts w:ascii="Calibri" w:hAnsi="Calibri" w:cs="Calibri"/>
          <w:b/>
        </w:rPr>
        <w:t>Bootstrap</w:t>
      </w:r>
      <w:proofErr w:type="spellEnd"/>
      <w:r w:rsidR="00673C76">
        <w:rPr>
          <w:rFonts w:ascii="Calibri" w:hAnsi="Calibri" w:cs="Calibri"/>
        </w:rPr>
        <w:t>.</w:t>
      </w:r>
    </w:p>
    <w:p w14:paraId="3CD0FF41" w14:textId="77777777" w:rsidR="00945623" w:rsidRDefault="00945623" w:rsidP="00945623">
      <w:pPr>
        <w:pStyle w:val="Prrafodelista"/>
        <w:jc w:val="both"/>
        <w:rPr>
          <w:rFonts w:ascii="Calibri" w:hAnsi="Calibri" w:cs="Calibri"/>
        </w:rPr>
      </w:pPr>
    </w:p>
    <w:p w14:paraId="1899F704" w14:textId="79279018" w:rsidR="00945623" w:rsidRDefault="00673C76" w:rsidP="001F0665">
      <w:pPr>
        <w:pStyle w:val="Prrafodelista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F987275" wp14:editId="4BDD7563">
            <wp:extent cx="3931823" cy="2504456"/>
            <wp:effectExtent l="0" t="0" r="5715" b="101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932" cy="250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FE7D" w14:textId="1539BB8F" w:rsidR="004279FE" w:rsidRPr="004279FE" w:rsidRDefault="00BD6879" w:rsidP="00BD6879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D1BF037" w14:textId="70DF4BE3" w:rsidR="00561B55" w:rsidRDefault="00932271" w:rsidP="00932271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Cread una nueva página (respetando la estructura general) en la que mostréis una </w:t>
      </w:r>
      <w:r>
        <w:rPr>
          <w:rFonts w:ascii="Calibri" w:hAnsi="Calibri" w:cs="Calibri"/>
          <w:b/>
        </w:rPr>
        <w:t>tabla</w:t>
      </w:r>
      <w:r>
        <w:rPr>
          <w:rFonts w:ascii="Calibri" w:hAnsi="Calibri" w:cs="Calibri"/>
        </w:rPr>
        <w:t xml:space="preserve"> con el listado de </w:t>
      </w:r>
      <w:r w:rsidR="00FA15FB">
        <w:rPr>
          <w:rFonts w:ascii="Calibri" w:hAnsi="Calibri" w:cs="Calibri"/>
        </w:rPr>
        <w:t>noticias</w:t>
      </w:r>
      <w:r w:rsidR="00BD6879">
        <w:rPr>
          <w:rFonts w:ascii="Calibri" w:hAnsi="Calibri" w:cs="Calibri"/>
        </w:rPr>
        <w:t>. Si se hace clic en el botón de “Editar”</w:t>
      </w:r>
      <w:r>
        <w:rPr>
          <w:rFonts w:ascii="Calibri" w:hAnsi="Calibri" w:cs="Calibri"/>
        </w:rPr>
        <w:t xml:space="preserve">, </w:t>
      </w:r>
      <w:r w:rsidR="00FA15FB">
        <w:rPr>
          <w:rFonts w:ascii="Calibri" w:hAnsi="Calibri" w:cs="Calibri"/>
        </w:rPr>
        <w:t>accederíais al</w:t>
      </w:r>
      <w:r>
        <w:rPr>
          <w:rFonts w:ascii="Calibri" w:hAnsi="Calibri" w:cs="Calibri"/>
        </w:rPr>
        <w:t xml:space="preserve"> formulario de edición </w:t>
      </w:r>
      <w:r w:rsidR="00FA15FB">
        <w:rPr>
          <w:rFonts w:ascii="Calibri" w:hAnsi="Calibri" w:cs="Calibri"/>
        </w:rPr>
        <w:t>del articulo</w:t>
      </w:r>
      <w:r>
        <w:rPr>
          <w:rFonts w:ascii="Calibri" w:hAnsi="Calibri" w:cs="Calibri"/>
        </w:rPr>
        <w:t>.</w:t>
      </w:r>
    </w:p>
    <w:p w14:paraId="0E83CFB8" w14:textId="01E8233D" w:rsidR="00FA15FB" w:rsidRDefault="00FA15FB" w:rsidP="00FA15FB">
      <w:pPr>
        <w:pStyle w:val="Prrafodelista"/>
        <w:rPr>
          <w:rFonts w:ascii="Calibri" w:hAnsi="Calibri" w:cs="Calibri"/>
        </w:rPr>
      </w:pPr>
    </w:p>
    <w:p w14:paraId="46AD5023" w14:textId="77777777" w:rsidR="00FA15FB" w:rsidRDefault="00FA15FB" w:rsidP="00FA15FB">
      <w:pPr>
        <w:pStyle w:val="Prrafodelista"/>
        <w:rPr>
          <w:rFonts w:ascii="Calibri" w:hAnsi="Calibri" w:cs="Calibri"/>
        </w:rPr>
      </w:pPr>
    </w:p>
    <w:p w14:paraId="370C2F7D" w14:textId="77777777" w:rsidR="00932271" w:rsidRDefault="00932271" w:rsidP="00932271">
      <w:pPr>
        <w:pStyle w:val="Prrafodelista"/>
        <w:rPr>
          <w:rFonts w:ascii="Calibri" w:hAnsi="Calibri" w:cs="Calibri"/>
        </w:rPr>
      </w:pPr>
    </w:p>
    <w:p w14:paraId="6E366DD1" w14:textId="411D85D4" w:rsidR="00932271" w:rsidRDefault="00BD6879" w:rsidP="00932271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63FFE15" wp14:editId="05A3DA7E">
            <wp:extent cx="5396230" cy="420202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20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31FF2" w14:textId="77777777" w:rsidR="00932271" w:rsidRDefault="00932271" w:rsidP="00932271">
      <w:pPr>
        <w:pStyle w:val="Prrafodelista"/>
        <w:rPr>
          <w:rFonts w:ascii="Calibri" w:hAnsi="Calibri" w:cs="Calibri"/>
        </w:rPr>
      </w:pPr>
    </w:p>
    <w:p w14:paraId="291EDD4A" w14:textId="77777777" w:rsidR="004279FE" w:rsidRDefault="004279FE" w:rsidP="00561B55">
      <w:pPr>
        <w:pStyle w:val="Prrafodelista"/>
        <w:rPr>
          <w:rFonts w:ascii="Calibri" w:hAnsi="Calibri" w:cs="Calibri"/>
        </w:rPr>
      </w:pPr>
    </w:p>
    <w:p w14:paraId="4F4B5DDC" w14:textId="77777777" w:rsidR="002254BE" w:rsidRDefault="002254BE" w:rsidP="002254BE">
      <w:pPr>
        <w:pStyle w:val="Prrafodelista"/>
        <w:rPr>
          <w:rFonts w:ascii="Calibri" w:hAnsi="Calibri" w:cs="Calibri"/>
        </w:rPr>
      </w:pPr>
    </w:p>
    <w:p w14:paraId="6CC549B9" w14:textId="5D635E91" w:rsidR="00FA15FB" w:rsidRDefault="00FA15FB" w:rsidP="00FA15FB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1F7E9DB2" wp14:editId="6C32AD7D">
            <wp:simplePos x="0" y="0"/>
            <wp:positionH relativeFrom="column">
              <wp:posOffset>2971800</wp:posOffset>
            </wp:positionH>
            <wp:positionV relativeFrom="paragraph">
              <wp:posOffset>915035</wp:posOffset>
            </wp:positionV>
            <wp:extent cx="2288540" cy="29527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4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</w:rPr>
        <w:t>Cread un formulario de creación de una nueva noticia. Los campos obligatorios que no se hayan rellenado deben mostrarse en formato “</w:t>
      </w:r>
      <w:proofErr w:type="spellStart"/>
      <w:r>
        <w:rPr>
          <w:rFonts w:ascii="Calibri" w:hAnsi="Calibri" w:cs="Calibri"/>
        </w:rPr>
        <w:t>warning</w:t>
      </w:r>
      <w:proofErr w:type="spellEnd"/>
      <w:r>
        <w:rPr>
          <w:rFonts w:ascii="Calibri" w:hAnsi="Calibri" w:cs="Calibri"/>
        </w:rPr>
        <w:t>”. Una vez se hayan entrado, cambiaran al estado “</w:t>
      </w:r>
      <w:proofErr w:type="spellStart"/>
      <w:r>
        <w:rPr>
          <w:rFonts w:ascii="Calibri" w:hAnsi="Calibri" w:cs="Calibri"/>
        </w:rPr>
        <w:t>success</w:t>
      </w:r>
      <w:proofErr w:type="spellEnd"/>
      <w:r>
        <w:rPr>
          <w:rFonts w:ascii="Calibri" w:hAnsi="Calibri" w:cs="Calibri"/>
        </w:rPr>
        <w:t xml:space="preserve">”. Si el campo </w:t>
      </w:r>
      <w:proofErr w:type="spellStart"/>
      <w:r>
        <w:rPr>
          <w:rFonts w:ascii="Calibri" w:hAnsi="Calibri" w:cs="Calibri"/>
        </w:rPr>
        <w:t>password</w:t>
      </w:r>
      <w:proofErr w:type="spellEnd"/>
      <w:r>
        <w:rPr>
          <w:rFonts w:ascii="Calibri" w:hAnsi="Calibri" w:cs="Calibri"/>
        </w:rPr>
        <w:t xml:space="preserve"> es inferior a 8 cifras, se debe mostrar con el estado “error”.</w:t>
      </w:r>
    </w:p>
    <w:p w14:paraId="7E51530C" w14:textId="785E86B9" w:rsidR="00FA15FB" w:rsidRDefault="00FA15FB" w:rsidP="00FA15FB">
      <w:pPr>
        <w:pStyle w:val="Prrafodelista"/>
        <w:rPr>
          <w:rFonts w:ascii="Calibri" w:hAnsi="Calibri" w:cs="Calibri"/>
        </w:rPr>
      </w:pPr>
    </w:p>
    <w:p w14:paraId="4575FDDF" w14:textId="37456E3D" w:rsidR="00FA15FB" w:rsidRDefault="00FA15FB" w:rsidP="00FA15FB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F94097E" wp14:editId="2E823BBB">
            <wp:extent cx="2283976" cy="317083"/>
            <wp:effectExtent l="0" t="0" r="254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997" cy="3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79718" w14:textId="2FF206C7" w:rsidR="00FA15FB" w:rsidRPr="00FA15FB" w:rsidRDefault="00FA15FB" w:rsidP="00FA15FB">
      <w:pPr>
        <w:rPr>
          <w:rFonts w:ascii="Calibri" w:hAnsi="Calibri" w:cs="Calibri"/>
        </w:rPr>
      </w:pPr>
      <w:bookmarkStart w:id="0" w:name="_GoBack"/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1D67628E" wp14:editId="1AA86B87">
            <wp:simplePos x="0" y="0"/>
            <wp:positionH relativeFrom="column">
              <wp:posOffset>1600200</wp:posOffset>
            </wp:positionH>
            <wp:positionV relativeFrom="paragraph">
              <wp:posOffset>64770</wp:posOffset>
            </wp:positionV>
            <wp:extent cx="2365375" cy="316230"/>
            <wp:effectExtent l="0" t="0" r="0" b="0"/>
            <wp:wrapSquare wrapText="bothSides"/>
            <wp:docPr id="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7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FA15FB" w:rsidRPr="00FA15FB" w:rsidSect="00EF1BC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05A6FF" w14:textId="77777777" w:rsidR="005A59C9" w:rsidRDefault="005A59C9">
      <w:pPr>
        <w:spacing w:after="0"/>
      </w:pPr>
      <w:r>
        <w:separator/>
      </w:r>
    </w:p>
  </w:endnote>
  <w:endnote w:type="continuationSeparator" w:id="0">
    <w:p w14:paraId="7D9F92D0" w14:textId="77777777" w:rsidR="005A59C9" w:rsidRDefault="005A59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152C94" w14:textId="77777777" w:rsidR="005A59C9" w:rsidRDefault="005A59C9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30C9F6" w14:textId="77777777" w:rsidR="005A59C9" w:rsidRDefault="005A59C9">
    <w:pPr>
      <w:pStyle w:val="Piedepgina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AAAAB7" w14:textId="77777777" w:rsidR="005A59C9" w:rsidRDefault="005A59C9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5C9991" w14:textId="77777777" w:rsidR="005A59C9" w:rsidRDefault="005A59C9">
      <w:pPr>
        <w:spacing w:after="0"/>
      </w:pPr>
      <w:r>
        <w:separator/>
      </w:r>
    </w:p>
  </w:footnote>
  <w:footnote w:type="continuationSeparator" w:id="0">
    <w:p w14:paraId="7FE268BA" w14:textId="77777777" w:rsidR="005A59C9" w:rsidRDefault="005A59C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D9444B" w14:textId="77777777" w:rsidR="005A59C9" w:rsidRDefault="005A59C9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1B2D98" w14:textId="77777777" w:rsidR="005A59C9" w:rsidRDefault="005A59C9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9264" behindDoc="1" locked="1" layoutInCell="1" allowOverlap="1" wp14:anchorId="604CA29B" wp14:editId="7706F962">
          <wp:simplePos x="0" y="0"/>
          <wp:positionH relativeFrom="page">
            <wp:posOffset>12700</wp:posOffset>
          </wp:positionH>
          <wp:positionV relativeFrom="page">
            <wp:posOffset>0</wp:posOffset>
          </wp:positionV>
          <wp:extent cx="7541260" cy="10668000"/>
          <wp:effectExtent l="25400" t="0" r="2540" b="0"/>
          <wp:wrapNone/>
          <wp:docPr id="10" name="Imagen 4" descr="Fons Full A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Fons Full A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41260" cy="10668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A696DB" w14:textId="77777777" w:rsidR="005A59C9" w:rsidRDefault="005A59C9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16818"/>
    <w:multiLevelType w:val="hybridMultilevel"/>
    <w:tmpl w:val="F90C0D40"/>
    <w:lvl w:ilvl="0" w:tplc="1266318A">
      <w:numFmt w:val="bullet"/>
      <w:lvlText w:val="-"/>
      <w:lvlJc w:val="left"/>
      <w:pPr>
        <w:ind w:left="1080" w:hanging="360"/>
      </w:pPr>
      <w:rPr>
        <w:rFonts w:ascii="Calibri" w:eastAsia="Cambr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67D44EA"/>
    <w:multiLevelType w:val="hybridMultilevel"/>
    <w:tmpl w:val="75ACE33E"/>
    <w:lvl w:ilvl="0" w:tplc="8FA6593A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b/>
        <w:i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AE5674"/>
    <w:multiLevelType w:val="hybridMultilevel"/>
    <w:tmpl w:val="68C827EC"/>
    <w:lvl w:ilvl="0" w:tplc="05DE87C0">
      <w:start w:val="1"/>
      <w:numFmt w:val="bullet"/>
      <w:lvlText w:val="-"/>
      <w:lvlJc w:val="left"/>
      <w:pPr>
        <w:ind w:left="1776" w:hanging="360"/>
      </w:pPr>
      <w:rPr>
        <w:rFonts w:ascii="Calibri" w:eastAsia="Cambr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>
    <w:nsid w:val="63DA5F51"/>
    <w:multiLevelType w:val="hybridMultilevel"/>
    <w:tmpl w:val="E9A61EDE"/>
    <w:lvl w:ilvl="0" w:tplc="8FA6593A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b/>
        <w:i w:val="0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2C7A81"/>
    <w:multiLevelType w:val="hybridMultilevel"/>
    <w:tmpl w:val="8F147084"/>
    <w:lvl w:ilvl="0" w:tplc="AA284604">
      <w:start w:val="1"/>
      <w:numFmt w:val="bullet"/>
      <w:lvlText w:val="-"/>
      <w:lvlJc w:val="left"/>
      <w:pPr>
        <w:ind w:left="1776" w:hanging="360"/>
      </w:pPr>
      <w:rPr>
        <w:rFonts w:ascii="Calibri" w:eastAsia="Cambr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>
    <w:nsid w:val="6BEE5FD0"/>
    <w:multiLevelType w:val="hybridMultilevel"/>
    <w:tmpl w:val="DB8C1848"/>
    <w:lvl w:ilvl="0" w:tplc="AA284604">
      <w:start w:val="1"/>
      <w:numFmt w:val="bullet"/>
      <w:lvlText w:val="-"/>
      <w:lvlJc w:val="left"/>
      <w:pPr>
        <w:ind w:left="1776" w:hanging="360"/>
      </w:pPr>
      <w:rPr>
        <w:rFonts w:ascii="Calibri" w:eastAsia="Cambr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6D44CB"/>
    <w:multiLevelType w:val="multilevel"/>
    <w:tmpl w:val="489ACD3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7AD632A8"/>
    <w:multiLevelType w:val="hybridMultilevel"/>
    <w:tmpl w:val="C5029030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7CD36F57"/>
    <w:multiLevelType w:val="hybridMultilevel"/>
    <w:tmpl w:val="57D60970"/>
    <w:lvl w:ilvl="0" w:tplc="8FA6593A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b/>
        <w:i w:val="0"/>
      </w:rPr>
    </w:lvl>
    <w:lvl w:ilvl="1" w:tplc="AA284604">
      <w:start w:val="1"/>
      <w:numFmt w:val="bullet"/>
      <w:lvlText w:val="-"/>
      <w:lvlJc w:val="left"/>
      <w:pPr>
        <w:ind w:left="1776" w:hanging="360"/>
      </w:pPr>
      <w:rPr>
        <w:rFonts w:ascii="Calibri" w:eastAsia="Cambria" w:hAnsi="Calibri" w:cs="Calibri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8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isplayBackgroundShap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9A3"/>
    <w:rsid w:val="0001362F"/>
    <w:rsid w:val="00075233"/>
    <w:rsid w:val="00082020"/>
    <w:rsid w:val="000951E2"/>
    <w:rsid w:val="000A25B7"/>
    <w:rsid w:val="001C062D"/>
    <w:rsid w:val="001F0665"/>
    <w:rsid w:val="002254BE"/>
    <w:rsid w:val="00242752"/>
    <w:rsid w:val="002718E3"/>
    <w:rsid w:val="00303F56"/>
    <w:rsid w:val="00323086"/>
    <w:rsid w:val="00353B29"/>
    <w:rsid w:val="00364994"/>
    <w:rsid w:val="003915B0"/>
    <w:rsid w:val="004279FE"/>
    <w:rsid w:val="00431171"/>
    <w:rsid w:val="0046029A"/>
    <w:rsid w:val="004E09A3"/>
    <w:rsid w:val="00502BEA"/>
    <w:rsid w:val="00533527"/>
    <w:rsid w:val="00556CD0"/>
    <w:rsid w:val="00561B55"/>
    <w:rsid w:val="005A59C9"/>
    <w:rsid w:val="005B7601"/>
    <w:rsid w:val="005C590C"/>
    <w:rsid w:val="00611260"/>
    <w:rsid w:val="00612CC9"/>
    <w:rsid w:val="0064567D"/>
    <w:rsid w:val="00673C76"/>
    <w:rsid w:val="006F6971"/>
    <w:rsid w:val="00795C59"/>
    <w:rsid w:val="00864C50"/>
    <w:rsid w:val="008F5EA9"/>
    <w:rsid w:val="00932271"/>
    <w:rsid w:val="00945623"/>
    <w:rsid w:val="009C0057"/>
    <w:rsid w:val="00A27131"/>
    <w:rsid w:val="00AA217C"/>
    <w:rsid w:val="00AB4C67"/>
    <w:rsid w:val="00AB5A6B"/>
    <w:rsid w:val="00AC5977"/>
    <w:rsid w:val="00B66BED"/>
    <w:rsid w:val="00B75F14"/>
    <w:rsid w:val="00BA3E65"/>
    <w:rsid w:val="00BD6879"/>
    <w:rsid w:val="00C20298"/>
    <w:rsid w:val="00C44F05"/>
    <w:rsid w:val="00C76428"/>
    <w:rsid w:val="00CC6BBD"/>
    <w:rsid w:val="00CD1154"/>
    <w:rsid w:val="00D20FD6"/>
    <w:rsid w:val="00D64F0E"/>
    <w:rsid w:val="00D85159"/>
    <w:rsid w:val="00D967C5"/>
    <w:rsid w:val="00DA6C7B"/>
    <w:rsid w:val="00DE2C3F"/>
    <w:rsid w:val="00E10895"/>
    <w:rsid w:val="00EA7B95"/>
    <w:rsid w:val="00EB5CDA"/>
    <w:rsid w:val="00EC5EA9"/>
    <w:rsid w:val="00EF1BCD"/>
    <w:rsid w:val="00FA15F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1B3A2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n-US" w:eastAsia="es-ES_trad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4BEC"/>
    <w:pPr>
      <w:spacing w:after="200"/>
    </w:pPr>
    <w:rPr>
      <w:sz w:val="24"/>
      <w:szCs w:val="24"/>
      <w:lang w:val="es-ES_tradnl" w:eastAsia="en-US"/>
    </w:rPr>
  </w:style>
  <w:style w:type="paragraph" w:styleId="Ttulo3">
    <w:name w:val="heading 3"/>
    <w:basedOn w:val="Normal"/>
    <w:link w:val="Ttulo3Car"/>
    <w:uiPriority w:val="9"/>
    <w:rsid w:val="00DA6C7B"/>
    <w:pPr>
      <w:spacing w:beforeLines="1" w:afterLines="1"/>
      <w:outlineLvl w:val="2"/>
    </w:pPr>
    <w:rPr>
      <w:rFonts w:ascii="Times" w:hAnsi="Times"/>
      <w:b/>
      <w:sz w:val="27"/>
      <w:szCs w:val="20"/>
      <w:lang w:val="en-US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1BCD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F1BCD"/>
  </w:style>
  <w:style w:type="paragraph" w:styleId="Piedepgina">
    <w:name w:val="footer"/>
    <w:basedOn w:val="Normal"/>
    <w:link w:val="PiedepginaCar"/>
    <w:uiPriority w:val="99"/>
    <w:semiHidden/>
    <w:unhideWhenUsed/>
    <w:rsid w:val="00EF1BCD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F1BCD"/>
  </w:style>
  <w:style w:type="character" w:customStyle="1" w:styleId="Ttulo3Car">
    <w:name w:val="Título 3 Car"/>
    <w:basedOn w:val="Fuentedeprrafopredeter"/>
    <w:link w:val="Ttulo3"/>
    <w:uiPriority w:val="9"/>
    <w:rsid w:val="00DA6C7B"/>
    <w:rPr>
      <w:rFonts w:ascii="Times" w:hAnsi="Times"/>
      <w:b/>
      <w:sz w:val="27"/>
      <w:szCs w:val="20"/>
      <w:lang w:val="en-US" w:eastAsia="es-ES_tradnl"/>
    </w:rPr>
  </w:style>
  <w:style w:type="paragraph" w:styleId="NormalWeb">
    <w:name w:val="Normal (Web)"/>
    <w:basedOn w:val="Normal"/>
    <w:uiPriority w:val="99"/>
    <w:rsid w:val="00DA6C7B"/>
    <w:pPr>
      <w:spacing w:beforeLines="1" w:afterLines="1"/>
    </w:pPr>
    <w:rPr>
      <w:rFonts w:ascii="Times" w:hAnsi="Times"/>
      <w:sz w:val="20"/>
      <w:szCs w:val="20"/>
      <w:lang w:val="en-US" w:eastAsia="es-ES_tradnl"/>
    </w:rPr>
  </w:style>
  <w:style w:type="paragraph" w:styleId="Prrafodelista">
    <w:name w:val="List Paragraph"/>
    <w:basedOn w:val="Normal"/>
    <w:uiPriority w:val="34"/>
    <w:qFormat/>
    <w:rsid w:val="00D8515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10895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0895"/>
    <w:rPr>
      <w:rFonts w:ascii="Lucida Grande" w:hAnsi="Lucida Grande" w:cs="Lucida Grande"/>
      <w:sz w:val="18"/>
      <w:szCs w:val="18"/>
      <w:lang w:val="es-ES_tradnl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en-US" w:eastAsia="es-ES_trad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4BEC"/>
    <w:pPr>
      <w:spacing w:after="200"/>
    </w:pPr>
    <w:rPr>
      <w:sz w:val="24"/>
      <w:szCs w:val="24"/>
      <w:lang w:val="es-ES_tradnl" w:eastAsia="en-US"/>
    </w:rPr>
  </w:style>
  <w:style w:type="paragraph" w:styleId="Ttulo3">
    <w:name w:val="heading 3"/>
    <w:basedOn w:val="Normal"/>
    <w:link w:val="Ttulo3Car"/>
    <w:uiPriority w:val="9"/>
    <w:rsid w:val="00DA6C7B"/>
    <w:pPr>
      <w:spacing w:beforeLines="1" w:afterLines="1"/>
      <w:outlineLvl w:val="2"/>
    </w:pPr>
    <w:rPr>
      <w:rFonts w:ascii="Times" w:hAnsi="Times"/>
      <w:b/>
      <w:sz w:val="27"/>
      <w:szCs w:val="20"/>
      <w:lang w:val="en-US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1BCD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F1BCD"/>
  </w:style>
  <w:style w:type="paragraph" w:styleId="Piedepgina">
    <w:name w:val="footer"/>
    <w:basedOn w:val="Normal"/>
    <w:link w:val="PiedepginaCar"/>
    <w:uiPriority w:val="99"/>
    <w:semiHidden/>
    <w:unhideWhenUsed/>
    <w:rsid w:val="00EF1BCD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F1BCD"/>
  </w:style>
  <w:style w:type="character" w:customStyle="1" w:styleId="Ttulo3Car">
    <w:name w:val="Título 3 Car"/>
    <w:basedOn w:val="Fuentedeprrafopredeter"/>
    <w:link w:val="Ttulo3"/>
    <w:uiPriority w:val="9"/>
    <w:rsid w:val="00DA6C7B"/>
    <w:rPr>
      <w:rFonts w:ascii="Times" w:hAnsi="Times"/>
      <w:b/>
      <w:sz w:val="27"/>
      <w:szCs w:val="20"/>
      <w:lang w:val="en-US" w:eastAsia="es-ES_tradnl"/>
    </w:rPr>
  </w:style>
  <w:style w:type="paragraph" w:styleId="NormalWeb">
    <w:name w:val="Normal (Web)"/>
    <w:basedOn w:val="Normal"/>
    <w:uiPriority w:val="99"/>
    <w:rsid w:val="00DA6C7B"/>
    <w:pPr>
      <w:spacing w:beforeLines="1" w:afterLines="1"/>
    </w:pPr>
    <w:rPr>
      <w:rFonts w:ascii="Times" w:hAnsi="Times"/>
      <w:sz w:val="20"/>
      <w:szCs w:val="20"/>
      <w:lang w:val="en-US" w:eastAsia="es-ES_tradnl"/>
    </w:rPr>
  </w:style>
  <w:style w:type="paragraph" w:styleId="Prrafodelista">
    <w:name w:val="List Paragraph"/>
    <w:basedOn w:val="Normal"/>
    <w:uiPriority w:val="34"/>
    <w:qFormat/>
    <w:rsid w:val="00D8515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10895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0895"/>
    <w:rPr>
      <w:rFonts w:ascii="Lucida Grande" w:hAnsi="Lucida Grande" w:cs="Lucida Grande"/>
      <w:sz w:val="18"/>
      <w:szCs w:val="18"/>
      <w:lang w:val="es-ES_tradnl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3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1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7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3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487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75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0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630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5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9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2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29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3.xml"/><Relationship Id="rId21" Type="http://schemas.openxmlformats.org/officeDocument/2006/relationships/footer" Target="footer3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berto\AppData\Local\Temp\$$_5ABB\Plantilla%20Sarti%20per%20Word%202007%20color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\Users\Alberto\AppData\Local\Temp\$$_5ABB\Plantilla Sarti per Word 2007 color.dotx</Template>
  <TotalTime>90</TotalTime>
  <Pages>3</Pages>
  <Words>282</Words>
  <Characters>1551</Characters>
  <Application>Microsoft Macintosh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ag</Company>
  <LinksUpToDate>false</LinksUpToDate>
  <CharactersWithSpaces>1830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Alberto Hidalgo</dc:creator>
  <cp:lastModifiedBy>Alberto Hidalgo</cp:lastModifiedBy>
  <cp:revision>22</cp:revision>
  <cp:lastPrinted>2010-02-05T17:10:00Z</cp:lastPrinted>
  <dcterms:created xsi:type="dcterms:W3CDTF">2015-04-14T15:36:00Z</dcterms:created>
  <dcterms:modified xsi:type="dcterms:W3CDTF">2015-05-13T07:07:00Z</dcterms:modified>
</cp:coreProperties>
</file>